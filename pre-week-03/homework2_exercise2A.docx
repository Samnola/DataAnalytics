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AF55" w14:textId="77777777" w:rsidR="00B972F6" w:rsidRDefault="00000000">
      <w:pPr>
        <w:spacing w:line="300" w:lineRule="atLeast"/>
      </w:pPr>
      <w:r>
        <w:rPr>
          <w:rFonts w:ascii="Times New Roman" w:eastAsia="Times New Roman" w:hAnsi="Times New Roman"/>
          <w:noProof/>
          <w:kern w:val="0"/>
          <w:sz w:val="28"/>
          <w:szCs w:val="28"/>
        </w:rPr>
        <w:drawing>
          <wp:inline distT="0" distB="0" distL="0" distR="0" wp14:anchorId="101F45A2" wp14:editId="1ABF0915">
            <wp:extent cx="5006852" cy="1592455"/>
            <wp:effectExtent l="0" t="0" r="3298" b="7745"/>
            <wp:docPr id="3231561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852" cy="15924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</w:rPr>
        <w:br/>
      </w:r>
      <w:r>
        <w:rPr>
          <w:rFonts w:ascii="Times New Roman" w:eastAsia="Times New Roman" w:hAnsi="Times New Roman"/>
          <w:noProof/>
          <w:kern w:val="0"/>
          <w:sz w:val="28"/>
          <w:szCs w:val="28"/>
        </w:rPr>
        <w:drawing>
          <wp:inline distT="0" distB="0" distL="0" distR="0" wp14:anchorId="2DCC2B12" wp14:editId="0C9D0D1C">
            <wp:extent cx="3650220" cy="1356814"/>
            <wp:effectExtent l="0" t="0" r="7380" b="0"/>
            <wp:docPr id="5191015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220" cy="13568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</w:rPr>
        <w:br/>
      </w:r>
      <w:r>
        <w:rPr>
          <w:rFonts w:ascii="Times New Roman" w:eastAsia="Times New Roman" w:hAnsi="Times New Roman"/>
          <w:noProof/>
          <w:kern w:val="0"/>
          <w:sz w:val="28"/>
          <w:szCs w:val="28"/>
        </w:rPr>
        <w:drawing>
          <wp:inline distT="0" distB="0" distL="0" distR="0" wp14:anchorId="000CAE29" wp14:editId="01821D36">
            <wp:extent cx="3199933" cy="1773643"/>
            <wp:effectExtent l="0" t="0" r="467" b="0"/>
            <wp:docPr id="12640690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9933" cy="17736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kern w:val="0"/>
          <w:sz w:val="28"/>
          <w:szCs w:val="28"/>
        </w:rPr>
        <w:br/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</w:rPr>
        <w:t xml:space="preserve">a) Explain regression to me as a student new to Data analytics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</w:rPr>
        <w:br/>
        <w:t>b) Help me understand SQL as someone who knows nothing about databases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</w:rPr>
        <w:br/>
        <w:t xml:space="preserve">c) </w:t>
      </w:r>
      <w:r>
        <w:rPr>
          <w:rFonts w:ascii="Times New Roman" w:eastAsia="Times New Roman" w:hAnsi="Times New Roman"/>
          <w:kern w:val="0"/>
          <w:sz w:val="28"/>
          <w:szCs w:val="28"/>
        </w:rPr>
        <w:t>Generate a small weather dataset with 7 rows (one per day). Include: date, temperature, and rainfall. Output the dataset as a table.</w:t>
      </w:r>
      <w:r>
        <w:rPr>
          <w:rFonts w:ascii="Times New Roman" w:eastAsia="Times New Roman" w:hAnsi="Times New Roman"/>
          <w:kern w:val="0"/>
          <w:sz w:val="28"/>
          <w:szCs w:val="28"/>
        </w:rPr>
        <w:br/>
      </w:r>
    </w:p>
    <w:p w14:paraId="22D951F5" w14:textId="77777777" w:rsidR="00B972F6" w:rsidRDefault="00000000">
      <w:pPr>
        <w:spacing w:line="300" w:lineRule="atLeast"/>
      </w:pPr>
      <w:r>
        <w:rPr>
          <w:rFonts w:ascii="Times New Roman" w:eastAsia="Times New Roman" w:hAnsi="Times New Roman"/>
          <w:kern w:val="0"/>
          <w:sz w:val="28"/>
          <w:szCs w:val="28"/>
        </w:rPr>
        <w:t xml:space="preserve">My revised prompts allowed Chat GPT to generate more accurate results. The weaker prompts were too vague and were not going to provide you with the desired results. </w:t>
      </w:r>
      <w:r>
        <w:rPr>
          <w:rFonts w:ascii="Times New Roman" w:eastAsia="Times New Roman" w:hAnsi="Times New Roman"/>
          <w:kern w:val="0"/>
          <w:sz w:val="28"/>
          <w:szCs w:val="28"/>
        </w:rPr>
        <w:br/>
      </w:r>
    </w:p>
    <w:p w14:paraId="0629E412" w14:textId="77777777" w:rsidR="00B972F6" w:rsidRDefault="00B972F6">
      <w:pPr>
        <w:rPr>
          <w:rFonts w:ascii="Times New Roman" w:hAnsi="Times New Roman"/>
          <w:sz w:val="28"/>
          <w:szCs w:val="28"/>
        </w:rPr>
      </w:pPr>
    </w:p>
    <w:sectPr w:rsidR="00B972F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A4450" w14:textId="77777777" w:rsidR="00953C2A" w:rsidRDefault="00953C2A">
      <w:pPr>
        <w:spacing w:after="0" w:line="240" w:lineRule="auto"/>
      </w:pPr>
      <w:r>
        <w:separator/>
      </w:r>
    </w:p>
  </w:endnote>
  <w:endnote w:type="continuationSeparator" w:id="0">
    <w:p w14:paraId="709821A0" w14:textId="77777777" w:rsidR="00953C2A" w:rsidRDefault="00953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F91E7" w14:textId="77777777" w:rsidR="00953C2A" w:rsidRDefault="00953C2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7E5FA54" w14:textId="77777777" w:rsidR="00953C2A" w:rsidRDefault="00953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972F6"/>
    <w:rsid w:val="00045EAF"/>
    <w:rsid w:val="00933B36"/>
    <w:rsid w:val="00953C2A"/>
    <w:rsid w:val="00B9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ED84"/>
  <w15:docId w15:val="{27225512-A75F-4DC7-AE67-34060F52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360</Characters>
  <Application>Microsoft Office Word</Application>
  <DocSecurity>0</DocSecurity>
  <Lines>12</Lines>
  <Paragraphs>2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 martinez</dc:creator>
  <dc:description/>
  <cp:lastModifiedBy>alondra martinez</cp:lastModifiedBy>
  <cp:revision>2</cp:revision>
  <dcterms:created xsi:type="dcterms:W3CDTF">2026-04-04T00:13:00Z</dcterms:created>
  <dcterms:modified xsi:type="dcterms:W3CDTF">2026-04-04T00:13:00Z</dcterms:modified>
</cp:coreProperties>
</file>